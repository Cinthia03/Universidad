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C4605" w14:textId="2314390C" w:rsidR="00BD10A6" w:rsidRPr="00C23629" w:rsidRDefault="00C23629" w:rsidP="00C23629">
      <w:pPr>
        <w:jc w:val="center"/>
        <w:rPr>
          <w:b/>
          <w:bCs/>
        </w:rPr>
      </w:pPr>
      <w:r w:rsidRPr="00C23629">
        <w:rPr>
          <w:b/>
          <w:bCs/>
        </w:rPr>
        <w:t xml:space="preserve">TAREA DIA </w:t>
      </w:r>
      <w:r w:rsidR="00120565">
        <w:rPr>
          <w:b/>
          <w:bCs/>
        </w:rPr>
        <w:t>3</w:t>
      </w:r>
    </w:p>
    <w:p w14:paraId="527A6984" w14:textId="6EE5B0F8" w:rsidR="00AD0645" w:rsidRPr="00244A66" w:rsidRDefault="00AD0645" w:rsidP="00244A66">
      <w:pPr>
        <w:pStyle w:val="Prrafodelista"/>
        <w:numPr>
          <w:ilvl w:val="0"/>
          <w:numId w:val="1"/>
        </w:numPr>
        <w:rPr>
          <w:b/>
          <w:bCs/>
        </w:rPr>
      </w:pPr>
      <w:r w:rsidRPr="00244A66">
        <w:rPr>
          <w:b/>
          <w:bCs/>
        </w:rPr>
        <w:t xml:space="preserve">CREACION DE TABLA </w:t>
      </w:r>
      <w:r w:rsidR="00BA67A6" w:rsidRPr="00BA67A6">
        <w:rPr>
          <w:noProof/>
        </w:rPr>
        <w:t xml:space="preserve"> </w:t>
      </w:r>
      <w:r w:rsidR="00A932C0" w:rsidRPr="00A932C0">
        <w:rPr>
          <w:noProof/>
        </w:rPr>
        <w:t xml:space="preserve"> </w:t>
      </w:r>
    </w:p>
    <w:p w14:paraId="7575DC83" w14:textId="7572B630" w:rsidR="00244A66" w:rsidRPr="00244A66" w:rsidRDefault="008278DB" w:rsidP="00244A66">
      <w:pPr>
        <w:jc w:val="center"/>
      </w:pPr>
      <w:r w:rsidRPr="008278DB">
        <w:rPr>
          <w:noProof/>
        </w:rPr>
        <w:drawing>
          <wp:inline distT="0" distB="0" distL="0" distR="0" wp14:anchorId="4CC43B7C" wp14:editId="6DEFB80B">
            <wp:extent cx="5040000" cy="2709063"/>
            <wp:effectExtent l="0" t="0" r="8255" b="0"/>
            <wp:docPr id="1880683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83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0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2906" w14:textId="40C434CB" w:rsidR="00244A66" w:rsidRDefault="00244A66" w:rsidP="00244A66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CREAR FUNCION O PROCESO (USO DE SENTENCIAS DE CONTROL, CURSORES Y EXCEPCIONES)</w:t>
      </w:r>
    </w:p>
    <w:p w14:paraId="74D02D32" w14:textId="1553570B" w:rsidR="001D598D" w:rsidRPr="001D598D" w:rsidRDefault="0089489E" w:rsidP="0089489E">
      <w:pPr>
        <w:jc w:val="center"/>
        <w:rPr>
          <w:b/>
          <w:bCs/>
        </w:rPr>
      </w:pPr>
      <w:r w:rsidRPr="0089489E">
        <w:drawing>
          <wp:inline distT="0" distB="0" distL="0" distR="0" wp14:anchorId="01ADC2B1" wp14:editId="57C1A3C5">
            <wp:extent cx="5040000" cy="2709063"/>
            <wp:effectExtent l="0" t="0" r="8255" b="0"/>
            <wp:docPr id="1079600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00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0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B91">
        <w:rPr>
          <w:b/>
          <w:bCs/>
          <w:noProof/>
        </w:rPr>
        <w:drawing>
          <wp:inline distT="0" distB="0" distL="0" distR="0" wp14:anchorId="393F0E3F" wp14:editId="43126B24">
            <wp:extent cx="5040000" cy="2709059"/>
            <wp:effectExtent l="0" t="0" r="8255" b="0"/>
            <wp:docPr id="1486937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37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0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0DF5" w14:textId="0D8EF60A" w:rsidR="00294779" w:rsidRDefault="00294779" w:rsidP="00294779">
      <w:pPr>
        <w:jc w:val="center"/>
        <w:rPr>
          <w:b/>
          <w:bCs/>
        </w:rPr>
      </w:pPr>
    </w:p>
    <w:p w14:paraId="48EE9000" w14:textId="39987C6C" w:rsidR="00AD0645" w:rsidRDefault="00294779" w:rsidP="00AD0645">
      <w:pPr>
        <w:rPr>
          <w:b/>
          <w:bCs/>
        </w:rPr>
      </w:pPr>
      <w:r w:rsidRPr="00294779">
        <w:rPr>
          <w:b/>
          <w:bCs/>
          <w:noProof/>
        </w:rPr>
        <w:drawing>
          <wp:inline distT="0" distB="0" distL="0" distR="0" wp14:anchorId="73198FB3" wp14:editId="673D66AA">
            <wp:extent cx="5400040" cy="2902585"/>
            <wp:effectExtent l="0" t="0" r="0" b="0"/>
            <wp:docPr id="806018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18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3216" w14:textId="77777777" w:rsidR="00BA217C" w:rsidRDefault="00BA217C" w:rsidP="00AD0645">
      <w:pPr>
        <w:rPr>
          <w:b/>
          <w:bCs/>
        </w:rPr>
      </w:pPr>
    </w:p>
    <w:p w14:paraId="2992A1A9" w14:textId="77777777" w:rsidR="00293247" w:rsidRDefault="00293247" w:rsidP="00AD0645">
      <w:pPr>
        <w:rPr>
          <w:b/>
          <w:bCs/>
        </w:rPr>
      </w:pPr>
    </w:p>
    <w:p w14:paraId="7950921A" w14:textId="77777777" w:rsidR="00293247" w:rsidRDefault="00293247" w:rsidP="00AD0645">
      <w:pPr>
        <w:rPr>
          <w:b/>
          <w:bCs/>
        </w:rPr>
      </w:pPr>
    </w:p>
    <w:p w14:paraId="2301FB1D" w14:textId="77777777" w:rsidR="00293247" w:rsidRDefault="00293247" w:rsidP="00AD0645">
      <w:pPr>
        <w:rPr>
          <w:b/>
          <w:bCs/>
        </w:rPr>
      </w:pPr>
    </w:p>
    <w:p w14:paraId="1E0B5131" w14:textId="77777777" w:rsidR="00293247" w:rsidRDefault="00293247" w:rsidP="00AD0645">
      <w:pPr>
        <w:rPr>
          <w:b/>
          <w:bCs/>
        </w:rPr>
      </w:pPr>
    </w:p>
    <w:p w14:paraId="4EDE88DD" w14:textId="693CB0F1" w:rsidR="00AD0645" w:rsidRPr="00293247" w:rsidRDefault="00AD0645" w:rsidP="00293247">
      <w:pPr>
        <w:jc w:val="center"/>
        <w:rPr>
          <w:b/>
          <w:bCs/>
        </w:rPr>
      </w:pPr>
    </w:p>
    <w:p w14:paraId="4A3576AD" w14:textId="77777777" w:rsidR="00785922" w:rsidRPr="00785922" w:rsidRDefault="00785922" w:rsidP="00785922">
      <w:pPr>
        <w:rPr>
          <w:b/>
          <w:bCs/>
        </w:rPr>
      </w:pPr>
    </w:p>
    <w:sectPr w:rsidR="00785922" w:rsidRPr="00785922" w:rsidSect="00294779">
      <w:headerReference w:type="default" r:id="rId11"/>
      <w:pgSz w:w="11906" w:h="16838"/>
      <w:pgMar w:top="1134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9D3C1" w14:textId="77777777" w:rsidR="00420F88" w:rsidRDefault="00420F88" w:rsidP="00F64688">
      <w:pPr>
        <w:spacing w:after="0" w:line="240" w:lineRule="auto"/>
      </w:pPr>
      <w:r>
        <w:separator/>
      </w:r>
    </w:p>
  </w:endnote>
  <w:endnote w:type="continuationSeparator" w:id="0">
    <w:p w14:paraId="30F72604" w14:textId="77777777" w:rsidR="00420F88" w:rsidRDefault="00420F88" w:rsidP="00F64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A2A65" w14:textId="77777777" w:rsidR="00420F88" w:rsidRDefault="00420F88" w:rsidP="00F64688">
      <w:pPr>
        <w:spacing w:after="0" w:line="240" w:lineRule="auto"/>
      </w:pPr>
      <w:r>
        <w:separator/>
      </w:r>
    </w:p>
  </w:footnote>
  <w:footnote w:type="continuationSeparator" w:id="0">
    <w:p w14:paraId="4093EE25" w14:textId="77777777" w:rsidR="00420F88" w:rsidRDefault="00420F88" w:rsidP="00F646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876E8" w14:textId="77777777" w:rsidR="00F64688" w:rsidRPr="00F64688" w:rsidRDefault="00F64688">
    <w:pPr>
      <w:pStyle w:val="Encabezado"/>
      <w:rPr>
        <w:rFonts w:cs="Times New Roman"/>
        <w:b/>
        <w:bCs/>
        <w:szCs w:val="24"/>
      </w:rPr>
    </w:pPr>
    <w:r w:rsidRPr="00F64688">
      <w:rPr>
        <w:rFonts w:cs="Times New Roman"/>
        <w:b/>
        <w:bCs/>
        <w:szCs w:val="24"/>
      </w:rPr>
      <w:t>TENESACA PINCAY CINTHIA MARIA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05343"/>
    <w:multiLevelType w:val="hybridMultilevel"/>
    <w:tmpl w:val="F1141C2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273EB"/>
    <w:multiLevelType w:val="hybridMultilevel"/>
    <w:tmpl w:val="F1141C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830920"/>
    <w:multiLevelType w:val="hybridMultilevel"/>
    <w:tmpl w:val="B3F2EB0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D5202E"/>
    <w:multiLevelType w:val="hybridMultilevel"/>
    <w:tmpl w:val="F1141C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1408883">
    <w:abstractNumId w:val="0"/>
  </w:num>
  <w:num w:numId="2" w16cid:durableId="866522844">
    <w:abstractNumId w:val="3"/>
  </w:num>
  <w:num w:numId="3" w16cid:durableId="1635141969">
    <w:abstractNumId w:val="2"/>
  </w:num>
  <w:num w:numId="4" w16cid:durableId="1426144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A66"/>
    <w:rsid w:val="000303D7"/>
    <w:rsid w:val="000F3947"/>
    <w:rsid w:val="00120565"/>
    <w:rsid w:val="0014549B"/>
    <w:rsid w:val="001652E6"/>
    <w:rsid w:val="001A6BEB"/>
    <w:rsid w:val="001B2FFD"/>
    <w:rsid w:val="001D598D"/>
    <w:rsid w:val="001F5F01"/>
    <w:rsid w:val="00215839"/>
    <w:rsid w:val="00244A66"/>
    <w:rsid w:val="00282D2E"/>
    <w:rsid w:val="00285AA2"/>
    <w:rsid w:val="00293247"/>
    <w:rsid w:val="00294779"/>
    <w:rsid w:val="00311032"/>
    <w:rsid w:val="0034161B"/>
    <w:rsid w:val="00371DAD"/>
    <w:rsid w:val="00420F88"/>
    <w:rsid w:val="00475B91"/>
    <w:rsid w:val="00504315"/>
    <w:rsid w:val="00511039"/>
    <w:rsid w:val="00512C20"/>
    <w:rsid w:val="005834F0"/>
    <w:rsid w:val="005B57EF"/>
    <w:rsid w:val="005D57F7"/>
    <w:rsid w:val="00617E25"/>
    <w:rsid w:val="00633D66"/>
    <w:rsid w:val="0066599D"/>
    <w:rsid w:val="006E0686"/>
    <w:rsid w:val="00737D0E"/>
    <w:rsid w:val="00747346"/>
    <w:rsid w:val="00777D39"/>
    <w:rsid w:val="00785922"/>
    <w:rsid w:val="007D3170"/>
    <w:rsid w:val="007D6034"/>
    <w:rsid w:val="00823413"/>
    <w:rsid w:val="00825973"/>
    <w:rsid w:val="008278DB"/>
    <w:rsid w:val="00836A55"/>
    <w:rsid w:val="008858BB"/>
    <w:rsid w:val="0089489E"/>
    <w:rsid w:val="008E06EC"/>
    <w:rsid w:val="008F3DFA"/>
    <w:rsid w:val="00915225"/>
    <w:rsid w:val="0095541E"/>
    <w:rsid w:val="00967AA2"/>
    <w:rsid w:val="009708C5"/>
    <w:rsid w:val="00A062B9"/>
    <w:rsid w:val="00A13E08"/>
    <w:rsid w:val="00A639D7"/>
    <w:rsid w:val="00A932C0"/>
    <w:rsid w:val="00AD0645"/>
    <w:rsid w:val="00AE340C"/>
    <w:rsid w:val="00B060A1"/>
    <w:rsid w:val="00B16612"/>
    <w:rsid w:val="00B35C9B"/>
    <w:rsid w:val="00B35F0E"/>
    <w:rsid w:val="00B67921"/>
    <w:rsid w:val="00B73906"/>
    <w:rsid w:val="00B85FDE"/>
    <w:rsid w:val="00BA217C"/>
    <w:rsid w:val="00BA67A6"/>
    <w:rsid w:val="00BD10A6"/>
    <w:rsid w:val="00C05FFC"/>
    <w:rsid w:val="00C0787D"/>
    <w:rsid w:val="00C23629"/>
    <w:rsid w:val="00D0500E"/>
    <w:rsid w:val="00D07A2B"/>
    <w:rsid w:val="00D1230C"/>
    <w:rsid w:val="00D52D3E"/>
    <w:rsid w:val="00E36654"/>
    <w:rsid w:val="00E44E75"/>
    <w:rsid w:val="00F05E43"/>
    <w:rsid w:val="00F31C37"/>
    <w:rsid w:val="00F35C56"/>
    <w:rsid w:val="00F43E54"/>
    <w:rsid w:val="00F52535"/>
    <w:rsid w:val="00F64688"/>
    <w:rsid w:val="00F75B93"/>
    <w:rsid w:val="00FB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B40B5"/>
  <w15:chartTrackingRefBased/>
  <w15:docId w15:val="{AB873A9A-70F4-4F07-AAC2-4DB1317B4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4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4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4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4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4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4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4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4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4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4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4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4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46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46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46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46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46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46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4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4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4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4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4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46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46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46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4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46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468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646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4688"/>
  </w:style>
  <w:style w:type="paragraph" w:styleId="Piedepgina">
    <w:name w:val="footer"/>
    <w:basedOn w:val="Normal"/>
    <w:link w:val="PiedepginaCar"/>
    <w:uiPriority w:val="99"/>
    <w:unhideWhenUsed/>
    <w:rsid w:val="00F646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46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inth\OneDrive\Documentos\TENESACA%20CINTHIA%20ORACLE%20TAREA%20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TENESACA CINTHIA ORACLE TAREA 3</Template>
  <TotalTime>36</TotalTime>
  <Pages>2</Pages>
  <Words>19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Tenesaca</dc:creator>
  <cp:keywords/>
  <dc:description/>
  <cp:lastModifiedBy>Maria Tenesaca</cp:lastModifiedBy>
  <cp:revision>10</cp:revision>
  <cp:lastPrinted>2026-03-07T01:36:00Z</cp:lastPrinted>
  <dcterms:created xsi:type="dcterms:W3CDTF">2026-03-07T00:58:00Z</dcterms:created>
  <dcterms:modified xsi:type="dcterms:W3CDTF">2026-03-07T01:54:00Z</dcterms:modified>
</cp:coreProperties>
</file>